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7E2AACA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A52F69B" w14:textId="35EA681B" w:rsidR="003D1B71" w:rsidRPr="00291D02" w:rsidRDefault="003F16A8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 w:rsidRPr="003F16A8">
              <w:drawing>
                <wp:inline distT="0" distB="0" distL="0" distR="0" wp14:anchorId="12F14F22" wp14:editId="19396C26">
                  <wp:extent cx="1628775" cy="1628775"/>
                  <wp:effectExtent l="0" t="0" r="9525" b="9525"/>
                  <wp:docPr id="1" name="Imagem 1" descr="Mulher sorrindo com a boca abe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Mulher sorrindo com a boca aberta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354" cy="162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BCB9478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C0B723F" w14:textId="1D5B5199" w:rsidR="003D1B71" w:rsidRPr="00291D02" w:rsidRDefault="003F16A8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Denise Ormonde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Freitas de Olive</w:t>
            </w:r>
            <w:r w:rsidR="00962504">
              <w:rPr>
                <w:lang w:val="pt-BR"/>
              </w:rPr>
              <w:t>ira</w:t>
            </w:r>
          </w:p>
        </w:tc>
      </w:tr>
      <w:tr w:rsidR="003D1B71" w:rsidRPr="00291D02" w14:paraId="50822B5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62DA336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FDB18DF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355FD13" w14:textId="570BDF2E" w:rsidR="003D1B71" w:rsidRPr="00550489" w:rsidRDefault="00962504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 w:rsidRPr="00962504">
              <w:rPr>
                <w:rFonts w:asciiTheme="majorHAnsi" w:hAnsiTheme="majorHAnsi" w:cs="Calibri"/>
                <w:color w:val="0072C7"/>
                <w:lang w:val="pt-BR"/>
              </w:rPr>
              <w:t>Professional Experience:</w:t>
            </w:r>
          </w:p>
          <w:p w14:paraId="44DAA87B" w14:textId="7F379F5F" w:rsidR="003D1B71" w:rsidRPr="00850E70" w:rsidRDefault="00962504" w:rsidP="00AC6C7E">
            <w:pPr>
              <w:pStyle w:val="Datas"/>
              <w:rPr>
                <w:sz w:val="20"/>
                <w:lang w:val="en-PH"/>
              </w:rPr>
            </w:pPr>
            <w:r w:rsidRPr="00850E70">
              <w:rPr>
                <w:sz w:val="20"/>
                <w:lang w:val="en-PH"/>
              </w:rPr>
              <w:t>January 2022</w:t>
            </w:r>
            <w:r w:rsidR="001C0793" w:rsidRPr="00850E70">
              <w:rPr>
                <w:sz w:val="20"/>
                <w:lang w:val="en-PH"/>
              </w:rPr>
              <w:t xml:space="preserve"> – Until present</w:t>
            </w:r>
            <w:r w:rsidR="009D6AE9" w:rsidRPr="00850E70">
              <w:rPr>
                <w:sz w:val="20"/>
                <w:lang w:val="en-PH"/>
              </w:rPr>
              <w:t xml:space="preserve"> (Freelance)</w:t>
            </w:r>
          </w:p>
          <w:p w14:paraId="1409F341" w14:textId="55301E38" w:rsidR="00962504" w:rsidRPr="00850E70" w:rsidRDefault="001C0793" w:rsidP="00AC6C7E">
            <w:pPr>
              <w:pStyle w:val="Experincia"/>
              <w:rPr>
                <w:sz w:val="18"/>
                <w:szCs w:val="18"/>
                <w:lang w:val="en-PH"/>
              </w:rPr>
            </w:pPr>
            <w:r w:rsidRPr="00850E70">
              <w:rPr>
                <w:sz w:val="18"/>
                <w:szCs w:val="18"/>
                <w:lang w:val="en-PH"/>
              </w:rPr>
              <w:t>Translate legal documents for US Immigration</w:t>
            </w:r>
            <w:r w:rsidR="009D6AE9" w:rsidRPr="00850E70">
              <w:rPr>
                <w:sz w:val="18"/>
                <w:szCs w:val="18"/>
                <w:lang w:val="en-PH"/>
              </w:rPr>
              <w:t xml:space="preserve"> such as Cover Letters, Introduction and request letters</w:t>
            </w:r>
            <w:r w:rsidR="005C470B" w:rsidRPr="00850E70">
              <w:rPr>
                <w:sz w:val="18"/>
                <w:szCs w:val="18"/>
                <w:lang w:val="en-PH"/>
              </w:rPr>
              <w:t>,</w:t>
            </w:r>
            <w:r w:rsidR="009D6AE9" w:rsidRPr="00850E70">
              <w:rPr>
                <w:sz w:val="18"/>
                <w:szCs w:val="18"/>
                <w:lang w:val="en-PH"/>
              </w:rPr>
              <w:t xml:space="preserve"> and legal forms.</w:t>
            </w:r>
          </w:p>
          <w:p w14:paraId="137E43CA" w14:textId="6547EFC8" w:rsidR="003D1B71" w:rsidRPr="00850E70" w:rsidRDefault="003D1B71" w:rsidP="00AC6C7E">
            <w:pPr>
              <w:pStyle w:val="Experincia"/>
              <w:rPr>
                <w:sz w:val="20"/>
                <w:szCs w:val="20"/>
                <w:lang w:val="pt-BR"/>
              </w:rPr>
            </w:pPr>
            <w:r w:rsidRPr="00850E70">
              <w:rPr>
                <w:rStyle w:val="Forte"/>
                <w:rFonts w:eastAsia="Calibri"/>
                <w:sz w:val="20"/>
                <w:szCs w:val="20"/>
                <w:lang w:val="en-PH" w:bidi="pt-BR"/>
              </w:rPr>
              <w:t xml:space="preserve"> </w:t>
            </w:r>
            <w:r w:rsidR="005C470B" w:rsidRPr="00850E70">
              <w:rPr>
                <w:rStyle w:val="Forte"/>
                <w:rFonts w:eastAsia="Calibri"/>
                <w:sz w:val="20"/>
                <w:szCs w:val="20"/>
                <w:lang w:val="en-PH" w:bidi="pt-BR"/>
              </w:rPr>
              <w:t xml:space="preserve">      </w:t>
            </w:r>
            <w:r w:rsidRPr="00850E70">
              <w:rPr>
                <w:rStyle w:val="Forte"/>
                <w:rFonts w:eastAsia="Calibri"/>
                <w:sz w:val="20"/>
                <w:szCs w:val="20"/>
                <w:lang w:val="pt-BR" w:bidi="pt-BR"/>
              </w:rPr>
              <w:t xml:space="preserve">• </w:t>
            </w:r>
            <w:proofErr w:type="spellStart"/>
            <w:r w:rsidR="009D6AE9" w:rsidRPr="00850E70">
              <w:rPr>
                <w:sz w:val="20"/>
                <w:szCs w:val="20"/>
                <w:lang w:val="pt-BR"/>
              </w:rPr>
              <w:t>Strobel</w:t>
            </w:r>
            <w:proofErr w:type="spellEnd"/>
            <w:r w:rsidR="009D6AE9" w:rsidRPr="00850E70">
              <w:rPr>
                <w:sz w:val="20"/>
                <w:szCs w:val="20"/>
                <w:lang w:val="pt-BR"/>
              </w:rPr>
              <w:t xml:space="preserve"> &amp; Santos Consultores Associados SP</w:t>
            </w:r>
          </w:p>
          <w:p w14:paraId="6DFB4C56" w14:textId="30738C15" w:rsidR="003D1B71" w:rsidRPr="009D6AE9" w:rsidRDefault="003D1B71" w:rsidP="00AC6C7E">
            <w:pPr>
              <w:pStyle w:val="Datas"/>
              <w:rPr>
                <w:lang w:val="pt-BR"/>
              </w:rPr>
            </w:pPr>
          </w:p>
          <w:p w14:paraId="6568F17A" w14:textId="77777777" w:rsidR="00850E70" w:rsidRDefault="009D6AE9" w:rsidP="009D6AE9">
            <w:pPr>
              <w:pStyle w:val="Datas"/>
              <w:rPr>
                <w:rFonts w:eastAsiaTheme="minorHAnsi"/>
                <w:b w:val="0"/>
                <w:color w:val="auto"/>
                <w:szCs w:val="18"/>
                <w:lang w:val="en-PH"/>
              </w:rPr>
            </w:pPr>
            <w:r w:rsidRPr="00850E70">
              <w:rPr>
                <w:rFonts w:eastAsia="Calibri"/>
                <w:bCs/>
                <w:color w:val="auto"/>
                <w:sz w:val="20"/>
                <w:lang w:val="en-PH" w:bidi="pt-BR"/>
              </w:rPr>
              <w:t>November 2021 – January 2022</w:t>
            </w:r>
            <w:r w:rsidR="00850E70">
              <w:rPr>
                <w:bCs/>
                <w:sz w:val="20"/>
                <w:lang w:val="en-PH"/>
              </w:rPr>
              <w:t>(</w:t>
            </w:r>
            <w:r w:rsidRPr="00850E70">
              <w:rPr>
                <w:rFonts w:eastAsiaTheme="minorHAnsi"/>
                <w:bCs/>
                <w:color w:val="auto"/>
                <w:sz w:val="20"/>
                <w:lang w:val="en-PH"/>
              </w:rPr>
              <w:t xml:space="preserve">Legal </w:t>
            </w:r>
            <w:r w:rsidRPr="00850E70">
              <w:rPr>
                <w:rFonts w:eastAsiaTheme="minorHAnsi"/>
                <w:bCs/>
                <w:color w:val="auto"/>
                <w:sz w:val="20"/>
                <w:lang w:val="en-PH"/>
              </w:rPr>
              <w:t>Receptionist</w:t>
            </w:r>
            <w:r w:rsidR="00850E70" w:rsidRPr="00850E70">
              <w:rPr>
                <w:rFonts w:eastAsiaTheme="minorHAnsi"/>
                <w:bCs/>
                <w:color w:val="auto"/>
                <w:sz w:val="20"/>
                <w:lang w:val="en-PH"/>
              </w:rPr>
              <w:t>)</w:t>
            </w: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 xml:space="preserve"> </w:t>
            </w:r>
          </w:p>
          <w:p w14:paraId="58E2699D" w14:textId="0604B8C1" w:rsidR="009D6AE9" w:rsidRPr="00850E70" w:rsidRDefault="009D6AE9" w:rsidP="009D6AE9">
            <w:pPr>
              <w:pStyle w:val="Datas"/>
              <w:rPr>
                <w:bCs/>
                <w:sz w:val="20"/>
                <w:lang w:val="en-PH"/>
              </w:rPr>
            </w:pP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 xml:space="preserve">Attend </w:t>
            </w: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>clients</w:t>
            </w: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 xml:space="preserve"> around the globe(Remote), Offer services to lawyers and to the sales team, </w:t>
            </w: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>update</w:t>
            </w:r>
            <w:r w:rsidRPr="00850E70">
              <w:rPr>
                <w:rFonts w:eastAsiaTheme="minorHAnsi"/>
                <w:b w:val="0"/>
                <w:color w:val="auto"/>
                <w:szCs w:val="18"/>
                <w:lang w:val="en-PH"/>
              </w:rPr>
              <w:t xml:space="preserve"> and upload any new legal documents for their cases, received and responded to any legal authority when requested.</w:t>
            </w:r>
          </w:p>
          <w:p w14:paraId="7B65B80A" w14:textId="77777777" w:rsidR="005C470B" w:rsidRDefault="009D6AE9" w:rsidP="009D6AE9">
            <w:pPr>
              <w:rPr>
                <w:rFonts w:eastAsiaTheme="minorHAnsi"/>
                <w:szCs w:val="24"/>
                <w:lang w:val="en-PH"/>
              </w:rPr>
            </w:pPr>
            <w:r w:rsidRPr="009D6AE9">
              <w:rPr>
                <w:rFonts w:eastAsiaTheme="minorHAnsi"/>
                <w:szCs w:val="24"/>
                <w:lang w:val="en-PH"/>
              </w:rPr>
              <w:t xml:space="preserve"> </w:t>
            </w:r>
            <w:r w:rsidR="005C470B">
              <w:rPr>
                <w:rFonts w:eastAsiaTheme="minorHAnsi"/>
                <w:szCs w:val="24"/>
                <w:lang w:val="en-PH"/>
              </w:rPr>
              <w:t xml:space="preserve"> </w:t>
            </w:r>
          </w:p>
          <w:p w14:paraId="47E0E4DB" w14:textId="3902305E" w:rsidR="003D1B71" w:rsidRPr="00850E70" w:rsidRDefault="005C470B" w:rsidP="009D6AE9">
            <w:pPr>
              <w:rPr>
                <w:rFonts w:eastAsiaTheme="minorHAnsi"/>
                <w:sz w:val="20"/>
                <w:szCs w:val="20"/>
                <w:lang w:val="en-PH"/>
              </w:rPr>
            </w:pPr>
            <w:r>
              <w:rPr>
                <w:rFonts w:eastAsiaTheme="minorHAnsi"/>
                <w:szCs w:val="24"/>
                <w:lang w:val="en-PH"/>
              </w:rPr>
              <w:t xml:space="preserve">       </w:t>
            </w:r>
            <w:r w:rsidR="009D6AE9" w:rsidRPr="009D6AE9">
              <w:rPr>
                <w:rFonts w:eastAsiaTheme="minorHAnsi"/>
                <w:szCs w:val="24"/>
                <w:lang w:val="en-PH"/>
              </w:rPr>
              <w:t>•</w:t>
            </w:r>
            <w:r>
              <w:rPr>
                <w:rFonts w:eastAsiaTheme="minorHAnsi"/>
                <w:szCs w:val="24"/>
                <w:lang w:val="en-PH"/>
              </w:rPr>
              <w:t xml:space="preserve">    </w:t>
            </w:r>
            <w:r w:rsidR="009D6AE9" w:rsidRPr="009D6AE9">
              <w:rPr>
                <w:rFonts w:eastAsiaTheme="minorHAnsi"/>
                <w:szCs w:val="24"/>
                <w:lang w:val="en-PH"/>
              </w:rPr>
              <w:t xml:space="preserve"> </w:t>
            </w:r>
            <w:proofErr w:type="spellStart"/>
            <w:r w:rsidR="009D6AE9" w:rsidRPr="00850E70">
              <w:rPr>
                <w:rFonts w:eastAsiaTheme="minorHAnsi"/>
                <w:sz w:val="20"/>
                <w:szCs w:val="20"/>
                <w:lang w:val="en-PH"/>
              </w:rPr>
              <w:t>D´Alessio</w:t>
            </w:r>
            <w:proofErr w:type="spellEnd"/>
            <w:r w:rsidR="009D6AE9" w:rsidRPr="00850E70">
              <w:rPr>
                <w:rFonts w:eastAsiaTheme="minorHAnsi"/>
                <w:sz w:val="20"/>
                <w:szCs w:val="20"/>
                <w:lang w:val="en-PH"/>
              </w:rPr>
              <w:t xml:space="preserve"> Law Group, California, U</w:t>
            </w:r>
            <w:r w:rsidR="009D6AE9" w:rsidRPr="00850E70">
              <w:rPr>
                <w:rFonts w:eastAsiaTheme="minorHAnsi"/>
                <w:sz w:val="20"/>
                <w:szCs w:val="20"/>
                <w:lang w:val="en-PH"/>
              </w:rPr>
              <w:t>SA</w:t>
            </w:r>
          </w:p>
          <w:p w14:paraId="7DC25BF6" w14:textId="092C5F87" w:rsidR="009D6AE9" w:rsidRDefault="009D6AE9" w:rsidP="009D6AE9">
            <w:pPr>
              <w:rPr>
                <w:rFonts w:eastAsiaTheme="minorHAnsi"/>
                <w:szCs w:val="24"/>
                <w:lang w:val="en-PH"/>
              </w:rPr>
            </w:pPr>
          </w:p>
          <w:p w14:paraId="0659715F" w14:textId="08652141" w:rsidR="009D6AE9" w:rsidRPr="00850E70" w:rsidRDefault="009D6AE9" w:rsidP="009D6AE9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October 2018 – Until Present (Freelance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Translator</w:t>
            </w:r>
            <w:r w:rsidR="00850E70" w:rsidRPr="00850E70">
              <w:rPr>
                <w:lang w:val="en-PH"/>
              </w:rPr>
              <w:t xml:space="preserve"> </w:t>
            </w:r>
            <w:r w:rsidR="00850E70"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/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Proofreader</w:t>
            </w: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)</w:t>
            </w:r>
          </w:p>
          <w:p w14:paraId="3F03C2B0" w14:textId="452DAF00" w:rsidR="009D6AE9" w:rsidRDefault="005C470B" w:rsidP="009D6AE9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Translate Legal documents, immigration documents, Business Plans, contracts, </w:t>
            </w:r>
            <w:r w:rsidR="00850E70">
              <w:rPr>
                <w:rFonts w:eastAsiaTheme="minorHAnsi"/>
                <w:sz w:val="18"/>
                <w:szCs w:val="18"/>
                <w:lang w:val="en-PH"/>
              </w:rPr>
              <w:t xml:space="preserve">proofreader,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magazine articles, and much more.</w:t>
            </w:r>
          </w:p>
          <w:p w14:paraId="1295BFE5" w14:textId="77777777" w:rsidR="00850E70" w:rsidRDefault="00850E70" w:rsidP="009D6AE9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2AFEC5E0" w14:textId="5BABDBDE" w:rsidR="00850E70" w:rsidRPr="00850E70" w:rsidRDefault="00850E70" w:rsidP="00850E70">
            <w:pPr>
              <w:pStyle w:val="PargrafodaLista"/>
              <w:numPr>
                <w:ilvl w:val="0"/>
                <w:numId w:val="19"/>
              </w:numPr>
              <w:rPr>
                <w:rFonts w:eastAsiaTheme="minorHAnsi"/>
                <w:szCs w:val="20"/>
                <w:lang w:val="en-PH"/>
              </w:rPr>
            </w:pPr>
            <w:r w:rsidRPr="00850E70">
              <w:rPr>
                <w:rFonts w:eastAsiaTheme="minorHAnsi"/>
                <w:szCs w:val="20"/>
                <w:lang w:val="en-PH"/>
              </w:rPr>
              <w:t>GB Translations and Coaching</w:t>
            </w:r>
            <w:r>
              <w:rPr>
                <w:rFonts w:eastAsiaTheme="minorHAnsi"/>
                <w:szCs w:val="20"/>
                <w:lang w:val="en-PH"/>
              </w:rPr>
              <w:t>, USA</w:t>
            </w:r>
          </w:p>
          <w:p w14:paraId="55BD234F" w14:textId="77777777" w:rsidR="00D66603" w:rsidRPr="00D66603" w:rsidRDefault="00D66603" w:rsidP="00850E70">
            <w:pPr>
              <w:rPr>
                <w:rFonts w:eastAsiaTheme="minorHAnsi"/>
                <w:lang w:val="en-PH"/>
              </w:rPr>
            </w:pPr>
          </w:p>
          <w:p w14:paraId="46582B83" w14:textId="6AE48C2E" w:rsidR="005C470B" w:rsidRPr="00850E70" w:rsidRDefault="005C470B" w:rsidP="009D6AE9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January 2020 – June 2021</w:t>
            </w:r>
          </w:p>
          <w:p w14:paraId="5CE2BCF1" w14:textId="12DCFCC5" w:rsidR="005C470B" w:rsidRPr="00850E70" w:rsidRDefault="005C470B" w:rsidP="009D6AE9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English Teacher for Elementary students from grade 2 until grade 5.</w:t>
            </w:r>
          </w:p>
          <w:p w14:paraId="42D9C591" w14:textId="377D27C3" w:rsidR="005C470B" w:rsidRDefault="005C470B" w:rsidP="009D6AE9">
            <w:pPr>
              <w:rPr>
                <w:rFonts w:eastAsiaTheme="minorHAnsi"/>
                <w:lang w:val="en-PH"/>
              </w:rPr>
            </w:pPr>
          </w:p>
          <w:p w14:paraId="43F62BCB" w14:textId="520EB92E" w:rsidR="00D66603" w:rsidRPr="00850E70" w:rsidRDefault="00D66603" w:rsidP="00850E70">
            <w:pPr>
              <w:pStyle w:val="PargrafodaLista"/>
              <w:numPr>
                <w:ilvl w:val="0"/>
                <w:numId w:val="19"/>
              </w:numPr>
              <w:rPr>
                <w:rFonts w:eastAsiaTheme="minorHAnsi"/>
                <w:szCs w:val="20"/>
                <w:lang w:val="en-PH"/>
              </w:rPr>
            </w:pPr>
            <w:r w:rsidRPr="00850E70">
              <w:rPr>
                <w:rFonts w:eastAsiaTheme="minorHAnsi"/>
                <w:szCs w:val="20"/>
                <w:lang w:val="en-PH"/>
              </w:rPr>
              <w:t xml:space="preserve">Colegio </w:t>
            </w:r>
            <w:proofErr w:type="spellStart"/>
            <w:r w:rsidRPr="00850E70">
              <w:rPr>
                <w:rFonts w:eastAsiaTheme="minorHAnsi"/>
                <w:szCs w:val="20"/>
                <w:lang w:val="en-PH"/>
              </w:rPr>
              <w:t>Interativo</w:t>
            </w:r>
            <w:proofErr w:type="spellEnd"/>
            <w:r w:rsidRPr="00850E70">
              <w:rPr>
                <w:rFonts w:eastAsiaTheme="minorHAnsi"/>
                <w:szCs w:val="20"/>
                <w:lang w:val="en-PH"/>
              </w:rPr>
              <w:t>, SP</w:t>
            </w:r>
          </w:p>
          <w:p w14:paraId="19E2F5A7" w14:textId="73656556" w:rsidR="00D66603" w:rsidRDefault="00D66603" w:rsidP="00D66603">
            <w:pPr>
              <w:rPr>
                <w:rFonts w:eastAsiaTheme="minorHAnsi"/>
                <w:lang w:val="en-PH"/>
              </w:rPr>
            </w:pPr>
          </w:p>
          <w:p w14:paraId="13ED94D2" w14:textId="5F7F77DA" w:rsidR="00D66603" w:rsidRPr="00850E70" w:rsidRDefault="00D66603" w:rsidP="00D66603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January 2018 – July 2018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( Coordinator</w:t>
            </w:r>
            <w:r w:rsidR="00850E70">
              <w:t xml:space="preserve"> </w:t>
            </w:r>
            <w:r w:rsidR="00850E70"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/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Consultant</w:t>
            </w:r>
            <w:r w:rsidR="00CB29A8"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)</w:t>
            </w:r>
          </w:p>
          <w:p w14:paraId="2DD9710C" w14:textId="57C254F9" w:rsidR="00D66603" w:rsidRDefault="00D66603" w:rsidP="00D66603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Pedagogical Coordinator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ducational team coordinat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or, 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lanning construction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articipation in the school infrastructure process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esponsible for budgeting and purchasing school supplies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STEAM and PBL Workshops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raining of teachers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Market Research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esearch of the English teaching system in Brazil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esponsible for the relationship with parents and guardians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w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orkshop once a month with teachers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reparation of reports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edagogical </w:t>
            </w:r>
            <w:r w:rsidR="00CB29A8" w:rsidRPr="00850E70">
              <w:rPr>
                <w:rFonts w:eastAsiaTheme="minorHAnsi"/>
                <w:sz w:val="18"/>
                <w:szCs w:val="18"/>
                <w:lang w:val="en-PH"/>
              </w:rPr>
              <w:t>follow up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 inside and outside the classroom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="00CB29A8" w:rsidRPr="00850E70">
              <w:rPr>
                <w:rFonts w:eastAsiaTheme="minorHAnsi"/>
                <w:sz w:val="18"/>
                <w:szCs w:val="18"/>
                <w:lang w:val="en-PH"/>
              </w:rPr>
              <w:t>and w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eekly meetings with teachers and assistants</w:t>
            </w:r>
            <w:r w:rsidR="00CB29A8" w:rsidRPr="00850E70">
              <w:rPr>
                <w:rFonts w:eastAsiaTheme="minorHAnsi"/>
                <w:sz w:val="18"/>
                <w:szCs w:val="18"/>
                <w:lang w:val="en-PH"/>
              </w:rPr>
              <w:t>.</w:t>
            </w:r>
          </w:p>
          <w:p w14:paraId="5542AD9F" w14:textId="77777777" w:rsidR="00850E70" w:rsidRDefault="00850E70" w:rsidP="00D66603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233EB532" w14:textId="3C09A245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rFonts w:eastAsiaTheme="minorHAnsi"/>
                <w:szCs w:val="20"/>
                <w:lang w:val="en-PH"/>
              </w:rPr>
            </w:pPr>
            <w:r w:rsidRPr="00850E70">
              <w:rPr>
                <w:rFonts w:eastAsiaTheme="minorHAnsi"/>
                <w:szCs w:val="20"/>
                <w:lang w:val="en-PH"/>
              </w:rPr>
              <w:t>Discoveries School, SP</w:t>
            </w:r>
          </w:p>
          <w:p w14:paraId="3BC23761" w14:textId="24D34B1F" w:rsidR="00CB29A8" w:rsidRPr="00850E70" w:rsidRDefault="00CB29A8" w:rsidP="00D66603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58F5B7A8" w14:textId="264D4C53" w:rsidR="00CB29A8" w:rsidRPr="00850E70" w:rsidRDefault="00CB29A8" w:rsidP="00D66603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January 2018 – January 2022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( Translator</w:t>
            </w:r>
            <w:r w:rsidR="00850E70">
              <w:t xml:space="preserve"> </w:t>
            </w:r>
            <w:r w:rsidR="00850E70"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/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Proofreader)</w:t>
            </w:r>
          </w:p>
          <w:p w14:paraId="378BEF40" w14:textId="4B5B5742" w:rsidR="00CB29A8" w:rsidRPr="00850E70" w:rsidRDefault="00CB29A8" w:rsidP="00D66603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Translat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or,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 Interpreter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 and Proofreader. At times I would present the project for Global meetings, representing the Sales Director.</w:t>
            </w:r>
          </w:p>
          <w:p w14:paraId="6B2135EE" w14:textId="741EE3A5" w:rsidR="00CB29A8" w:rsidRPr="00850E70" w:rsidRDefault="00CB29A8" w:rsidP="00D66603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60101844" w14:textId="34F5D229" w:rsidR="00CB29A8" w:rsidRDefault="00CB29A8" w:rsidP="00850E70">
            <w:pPr>
              <w:pStyle w:val="PargrafodaLista"/>
              <w:numPr>
                <w:ilvl w:val="0"/>
                <w:numId w:val="18"/>
              </w:numPr>
              <w:rPr>
                <w:rFonts w:eastAsiaTheme="minorHAnsi"/>
                <w:lang w:val="en-PH"/>
              </w:rPr>
            </w:pPr>
            <w:r w:rsidRPr="00850E70">
              <w:rPr>
                <w:rFonts w:eastAsiaTheme="minorHAnsi"/>
                <w:lang w:val="en-PH"/>
              </w:rPr>
              <w:t>General Electrics, SP</w:t>
            </w:r>
          </w:p>
          <w:p w14:paraId="558C3853" w14:textId="77777777" w:rsidR="00850E70" w:rsidRPr="00850E70" w:rsidRDefault="00850E70" w:rsidP="00850E70">
            <w:pPr>
              <w:ind w:left="360"/>
              <w:rPr>
                <w:rFonts w:eastAsiaTheme="minorHAnsi"/>
                <w:lang w:val="en-PH"/>
              </w:rPr>
            </w:pPr>
          </w:p>
          <w:p w14:paraId="57F01EC2" w14:textId="63B5F11F" w:rsidR="00CB29A8" w:rsidRPr="00850E70" w:rsidRDefault="000F1B8C" w:rsidP="00CB29A8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>July 2017 – October 2017</w:t>
            </w:r>
            <w:r w:rsid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(Temporary Consultant)</w:t>
            </w:r>
          </w:p>
          <w:p w14:paraId="6776C282" w14:textId="28D57A0B" w:rsidR="000F1B8C" w:rsidRPr="00850E70" w:rsidRDefault="000F1B8C" w:rsidP="00CB29A8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Consultant for Quality and Control</w:t>
            </w:r>
          </w:p>
          <w:p w14:paraId="1468DB8C" w14:textId="796CF45C" w:rsidR="000F1B8C" w:rsidRPr="00850E70" w:rsidRDefault="000F1B8C" w:rsidP="000F1B8C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Responsible for new procedures and general management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</w:t>
            </w:r>
          </w:p>
          <w:p w14:paraId="20B7BE35" w14:textId="56ACE558" w:rsidR="000F1B8C" w:rsidRPr="00850E70" w:rsidRDefault="000F1B8C" w:rsidP="000F1B8C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Team training in each sector of the Hote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l,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Employee development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follow-up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Customer Evaluations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Preparation of POPs for each sector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</w:t>
            </w:r>
            <w:r w:rsidR="0063021D" w:rsidRPr="00850E70">
              <w:rPr>
                <w:rFonts w:eastAsiaTheme="minorHAnsi"/>
                <w:sz w:val="18"/>
                <w:szCs w:val="18"/>
                <w:lang w:val="en-PH"/>
              </w:rPr>
              <w:t>accompanying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shopping spreadsheets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Spreadsheets to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follow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the warehouse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 stock,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HR and R&amp;S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Evaluations of new candidates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, </w:t>
            </w:r>
            <w:proofErr w:type="gramStart"/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Construction</w:t>
            </w:r>
            <w:proofErr w:type="gramEnd"/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and implementation of the Code of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 Work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Ethics Manual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.</w:t>
            </w:r>
          </w:p>
          <w:p w14:paraId="565E31F1" w14:textId="77777777" w:rsidR="000F1B8C" w:rsidRPr="00850E70" w:rsidRDefault="000F1B8C" w:rsidP="000F1B8C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5E5AADC9" w14:textId="54DAC01B" w:rsidR="0063021D" w:rsidRPr="00850E70" w:rsidRDefault="000F1B8C" w:rsidP="0063021D">
            <w:pPr>
              <w:pStyle w:val="PargrafodaLista"/>
              <w:numPr>
                <w:ilvl w:val="0"/>
                <w:numId w:val="18"/>
              </w:numPr>
              <w:rPr>
                <w:rFonts w:eastAsiaTheme="minorHAnsi"/>
                <w:szCs w:val="20"/>
                <w:lang w:val="en-PH"/>
              </w:rPr>
            </w:pPr>
            <w:r w:rsidRPr="00850E70">
              <w:rPr>
                <w:rFonts w:eastAsiaTheme="minorHAnsi"/>
                <w:szCs w:val="20"/>
                <w:lang w:val="pt-BR"/>
              </w:rPr>
              <w:t>Hotel Santuário das Águias Day Spa</w:t>
            </w:r>
            <w:r w:rsidRPr="00850E70">
              <w:rPr>
                <w:rFonts w:eastAsiaTheme="minorHAnsi"/>
                <w:szCs w:val="20"/>
                <w:lang w:val="pt-BR"/>
              </w:rPr>
              <w:t xml:space="preserve">. </w:t>
            </w:r>
            <w:r w:rsidRPr="00850E70">
              <w:rPr>
                <w:rFonts w:eastAsiaTheme="minorHAnsi"/>
                <w:szCs w:val="20"/>
                <w:lang w:val="en-PH"/>
              </w:rPr>
              <w:t>CE</w:t>
            </w:r>
          </w:p>
          <w:p w14:paraId="6708A160" w14:textId="31E14CA7" w:rsidR="0063021D" w:rsidRDefault="0063021D" w:rsidP="0063021D">
            <w:pPr>
              <w:rPr>
                <w:rFonts w:eastAsiaTheme="minorHAnsi"/>
                <w:lang w:val="en-PH"/>
              </w:rPr>
            </w:pPr>
          </w:p>
          <w:p w14:paraId="2B467D68" w14:textId="25EE32ED" w:rsidR="0063021D" w:rsidRPr="00850E70" w:rsidRDefault="0063021D" w:rsidP="0063021D">
            <w:pPr>
              <w:rPr>
                <w:rFonts w:eastAsiaTheme="minorHAnsi"/>
                <w:b/>
                <w:bCs/>
                <w:sz w:val="20"/>
                <w:szCs w:val="20"/>
                <w:lang w:val="en-PH"/>
              </w:rPr>
            </w:pPr>
            <w:r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lastRenderedPageBreak/>
              <w:t>November 2016 – May 2017</w:t>
            </w:r>
            <w:r w:rsidR="00850E70" w:rsidRPr="00850E70">
              <w:rPr>
                <w:rFonts w:eastAsiaTheme="minorHAnsi"/>
                <w:b/>
                <w:bCs/>
                <w:sz w:val="20"/>
                <w:szCs w:val="20"/>
                <w:lang w:val="en-PH"/>
              </w:rPr>
              <w:t xml:space="preserve"> (School Principal)</w:t>
            </w:r>
          </w:p>
          <w:p w14:paraId="12375894" w14:textId="6AA9A1E3" w:rsidR="00850E70" w:rsidRPr="00850E70" w:rsidRDefault="00850E70" w:rsidP="00850E70">
            <w:pPr>
              <w:rPr>
                <w:rFonts w:eastAsiaTheme="minorHAnsi" w:hint="eastAsia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Responsible for dealing with all questions, complaints, and compliments regarding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 xml:space="preserve">to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the school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esponsible for training new professionals and general service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m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arketing strategies and attracting new clients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h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iring new staff, conducting interviews, and holding team meetings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stablishment of weekly schedules and routines with employees at all levels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esponsible for monthly deposits, payments, ordering materials, and administrative routines</w:t>
            </w:r>
          </w:p>
          <w:p w14:paraId="704DE35B" w14:textId="1327C071" w:rsidR="00850E70" w:rsidRPr="00850E70" w:rsidRDefault="00850E70" w:rsidP="00850E70">
            <w:pPr>
              <w:rPr>
                <w:rFonts w:eastAsiaTheme="minorHAnsi" w:hint="eastAsia"/>
                <w:sz w:val="18"/>
                <w:szCs w:val="18"/>
                <w:lang w:val="en-PH"/>
              </w:rPr>
            </w:pPr>
            <w:r w:rsidRPr="00850E70">
              <w:rPr>
                <w:rFonts w:eastAsiaTheme="minorHAnsi"/>
                <w:sz w:val="18"/>
                <w:szCs w:val="18"/>
                <w:lang w:val="en-PH"/>
              </w:rPr>
              <w:t>r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esponsible for returns and exchange of goods and warranty claims</w:t>
            </w:r>
          </w:p>
          <w:p w14:paraId="5AB368B1" w14:textId="5BBE8225" w:rsidR="00850E70" w:rsidRDefault="00850E70" w:rsidP="00850E70">
            <w:pPr>
              <w:rPr>
                <w:rFonts w:eastAsiaTheme="minorHAnsi"/>
                <w:sz w:val="18"/>
                <w:szCs w:val="18"/>
                <w:lang w:val="en-PH"/>
              </w:rPr>
            </w:pP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Attend new clients, parents, students, employees and give the appropriate guidance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e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nsure that each team member is working in a caring, safe, happy, and productive environment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r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esponsible for the pedagogical and educational program, direct communication with owners, the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S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ecretary of 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E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ducation and other legal support services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 xml:space="preserve"> Implementation of Project Zero a HARVARD educational program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, c</w:t>
            </w:r>
            <w:r w:rsidRPr="00850E70">
              <w:rPr>
                <w:rFonts w:eastAsiaTheme="minorHAnsi" w:hint="eastAsia"/>
                <w:sz w:val="18"/>
                <w:szCs w:val="18"/>
                <w:lang w:val="en-PH"/>
              </w:rPr>
              <w:t>reation of spreadsheet with monthly spending budget for materials, service providers and general purchases</w:t>
            </w:r>
            <w:r w:rsidRPr="00850E70">
              <w:rPr>
                <w:rFonts w:eastAsiaTheme="minorHAnsi"/>
                <w:sz w:val="18"/>
                <w:szCs w:val="18"/>
                <w:lang w:val="en-PH"/>
              </w:rPr>
              <w:t>.</w:t>
            </w:r>
          </w:p>
          <w:p w14:paraId="3693A726" w14:textId="77777777" w:rsidR="00850E70" w:rsidRPr="00850E70" w:rsidRDefault="00850E70" w:rsidP="00850E70">
            <w:pPr>
              <w:rPr>
                <w:rFonts w:eastAsiaTheme="minorHAnsi"/>
                <w:sz w:val="18"/>
                <w:szCs w:val="18"/>
                <w:lang w:val="en-PH"/>
              </w:rPr>
            </w:pPr>
          </w:p>
          <w:p w14:paraId="43945FB9" w14:textId="63EED06B" w:rsidR="0063021D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rFonts w:eastAsiaTheme="minorHAnsi"/>
                <w:szCs w:val="20"/>
                <w:lang w:val="en-PH"/>
              </w:rPr>
            </w:pPr>
            <w:r w:rsidRPr="00850E70">
              <w:rPr>
                <w:rFonts w:eastAsiaTheme="minorHAnsi"/>
                <w:szCs w:val="20"/>
                <w:lang w:val="en-PH"/>
              </w:rPr>
              <w:t xml:space="preserve">Sandbox International </w:t>
            </w:r>
            <w:proofErr w:type="spellStart"/>
            <w:r w:rsidRPr="00850E70">
              <w:rPr>
                <w:rFonts w:eastAsiaTheme="minorHAnsi"/>
                <w:szCs w:val="20"/>
                <w:lang w:val="en-PH"/>
              </w:rPr>
              <w:t>School,CE</w:t>
            </w:r>
            <w:proofErr w:type="spellEnd"/>
          </w:p>
          <w:p w14:paraId="1BAA562C" w14:textId="70B88796" w:rsidR="000F1B8C" w:rsidRDefault="000F1B8C" w:rsidP="000F1B8C">
            <w:pPr>
              <w:rPr>
                <w:rFonts w:eastAsiaTheme="minorHAnsi"/>
                <w:lang w:val="en-PH"/>
              </w:rPr>
            </w:pPr>
          </w:p>
          <w:p w14:paraId="723668C5" w14:textId="77777777" w:rsidR="000F1B8C" w:rsidRPr="000F1B8C" w:rsidRDefault="000F1B8C" w:rsidP="000F1B8C">
            <w:pPr>
              <w:ind w:left="720" w:hanging="360"/>
              <w:rPr>
                <w:rFonts w:eastAsiaTheme="minorHAnsi"/>
                <w:lang w:val="en-PH"/>
              </w:rPr>
            </w:pPr>
          </w:p>
          <w:p w14:paraId="576B46BE" w14:textId="77777777" w:rsidR="005C470B" w:rsidRPr="005C470B" w:rsidRDefault="005C470B" w:rsidP="005C470B">
            <w:pPr>
              <w:pStyle w:val="PargrafodaLista"/>
              <w:numPr>
                <w:ilvl w:val="0"/>
                <w:numId w:val="0"/>
              </w:numPr>
              <w:ind w:left="720"/>
              <w:rPr>
                <w:rFonts w:eastAsiaTheme="minorHAnsi"/>
                <w:lang w:val="en-PH"/>
              </w:rPr>
            </w:pPr>
          </w:p>
          <w:p w14:paraId="19B87B47" w14:textId="03432214" w:rsidR="003D1B71" w:rsidRPr="00550489" w:rsidRDefault="00850E70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pt-BR"/>
              </w:rPr>
              <w:t>Education</w:t>
            </w:r>
            <w:proofErr w:type="spellEnd"/>
            <w:r>
              <w:rPr>
                <w:rFonts w:asciiTheme="majorHAnsi" w:hAnsiTheme="majorHAnsi" w:cs="Calibri"/>
                <w:color w:val="0072C7"/>
                <w:lang w:val="pt-BR"/>
              </w:rPr>
              <w:t>:</w:t>
            </w:r>
          </w:p>
          <w:p w14:paraId="7AFB62CF" w14:textId="77777777" w:rsidR="00850E70" w:rsidRDefault="00850E70" w:rsidP="00353B60">
            <w:pPr>
              <w:pStyle w:val="Nomedaescola"/>
              <w:rPr>
                <w:lang w:val="pt-BR"/>
              </w:rPr>
            </w:pPr>
          </w:p>
          <w:p w14:paraId="49526FFD" w14:textId="359A7EBB" w:rsidR="00850E70" w:rsidRPr="00850E70" w:rsidRDefault="00850E70" w:rsidP="00353B60">
            <w:pPr>
              <w:pStyle w:val="Nomedaescola"/>
              <w:rPr>
                <w:sz w:val="20"/>
                <w:szCs w:val="20"/>
                <w:lang w:val="en-PH"/>
              </w:rPr>
            </w:pPr>
            <w:r w:rsidRPr="00850E70">
              <w:rPr>
                <w:sz w:val="20"/>
                <w:szCs w:val="20"/>
                <w:lang w:val="en-PH"/>
              </w:rPr>
              <w:t xml:space="preserve">Sep 1994- Aug 1998             </w:t>
            </w:r>
          </w:p>
          <w:p w14:paraId="555E24D7" w14:textId="190AAB18" w:rsidR="003D1B71" w:rsidRPr="00850E70" w:rsidRDefault="00850E70" w:rsidP="00353B60">
            <w:pPr>
              <w:pStyle w:val="Nomedaescola"/>
              <w:rPr>
                <w:b w:val="0"/>
                <w:bCs/>
                <w:lang w:val="en-PH"/>
              </w:rPr>
            </w:pPr>
            <w:r w:rsidRPr="00850E70">
              <w:rPr>
                <w:b w:val="0"/>
                <w:bCs/>
                <w:lang w:val="en-PH"/>
              </w:rPr>
              <w:t>York University</w:t>
            </w:r>
            <w:r w:rsidR="00291D02" w:rsidRPr="00850E70">
              <w:rPr>
                <w:b w:val="0"/>
                <w:bCs/>
                <w:lang w:val="en-PH"/>
              </w:rPr>
              <w:t xml:space="preserve"> </w:t>
            </w:r>
            <w:r w:rsidR="003D1B71" w:rsidRPr="00850E70">
              <w:rPr>
                <w:b w:val="0"/>
                <w:bCs/>
                <w:lang w:val="en-PH" w:bidi="pt-BR"/>
              </w:rPr>
              <w:t xml:space="preserve">, </w:t>
            </w:r>
            <w:r w:rsidRPr="00850E70">
              <w:rPr>
                <w:b w:val="0"/>
                <w:bCs/>
                <w:lang w:val="en-PH"/>
              </w:rPr>
              <w:t xml:space="preserve">Toronto, </w:t>
            </w:r>
            <w:r w:rsidRPr="00850E70">
              <w:rPr>
                <w:b w:val="0"/>
                <w:bCs/>
                <w:sz w:val="18"/>
                <w:szCs w:val="18"/>
                <w:lang w:val="en-PH"/>
              </w:rPr>
              <w:t>Ontario</w:t>
            </w:r>
          </w:p>
          <w:p w14:paraId="17B821FA" w14:textId="68405980" w:rsidR="003D1B71" w:rsidRPr="00850E70" w:rsidRDefault="00850E70" w:rsidP="00850E70">
            <w:pPr>
              <w:pStyle w:val="Commarcadores"/>
              <w:numPr>
                <w:ilvl w:val="0"/>
                <w:numId w:val="18"/>
              </w:numPr>
              <w:rPr>
                <w:sz w:val="20"/>
                <w:szCs w:val="20"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850E70">
              <w:rPr>
                <w:sz w:val="20"/>
                <w:szCs w:val="20"/>
                <w:lang w:val="pt-BR"/>
              </w:rPr>
              <w:t>Bachelor of Psychology</w:t>
            </w:r>
          </w:p>
          <w:p w14:paraId="084CE602" w14:textId="09208630" w:rsidR="00850E70" w:rsidRDefault="00850E70" w:rsidP="00850E70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3FC8A067" w14:textId="7EFE8CFB" w:rsidR="00850E70" w:rsidRPr="00850E70" w:rsidRDefault="00850E70" w:rsidP="00850E70">
            <w:pPr>
              <w:pStyle w:val="Commarcadores"/>
              <w:numPr>
                <w:ilvl w:val="0"/>
                <w:numId w:val="0"/>
              </w:numPr>
              <w:rPr>
                <w:b/>
                <w:bCs/>
                <w:sz w:val="20"/>
                <w:szCs w:val="20"/>
                <w:lang w:val="pt-BR"/>
              </w:rPr>
            </w:pPr>
            <w:proofErr w:type="spellStart"/>
            <w:r w:rsidRPr="00850E70">
              <w:rPr>
                <w:b/>
                <w:bCs/>
                <w:sz w:val="20"/>
                <w:szCs w:val="20"/>
                <w:lang w:val="pt-BR"/>
              </w:rPr>
              <w:t>Sep</w:t>
            </w:r>
            <w:proofErr w:type="spellEnd"/>
            <w:r w:rsidRPr="00850E70">
              <w:rPr>
                <w:b/>
                <w:bCs/>
                <w:sz w:val="20"/>
                <w:szCs w:val="20"/>
                <w:lang w:val="pt-BR"/>
              </w:rPr>
              <w:t xml:space="preserve"> 1994 - </w:t>
            </w:r>
            <w:proofErr w:type="spellStart"/>
            <w:r w:rsidRPr="00850E70">
              <w:rPr>
                <w:b/>
                <w:bCs/>
                <w:sz w:val="20"/>
                <w:szCs w:val="20"/>
                <w:lang w:val="pt-BR"/>
              </w:rPr>
              <w:t>Aug</w:t>
            </w:r>
            <w:proofErr w:type="spellEnd"/>
            <w:r w:rsidRPr="00850E70">
              <w:rPr>
                <w:b/>
                <w:bCs/>
                <w:sz w:val="20"/>
                <w:szCs w:val="20"/>
                <w:lang w:val="pt-BR"/>
              </w:rPr>
              <w:t xml:space="preserve"> 1998  </w:t>
            </w:r>
          </w:p>
          <w:p w14:paraId="1B382089" w14:textId="37285D58" w:rsidR="00850E70" w:rsidRPr="00850E70" w:rsidRDefault="00850E70" w:rsidP="00850E70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850E70">
              <w:rPr>
                <w:lang w:val="pt-BR"/>
              </w:rPr>
              <w:t xml:space="preserve">York </w:t>
            </w:r>
            <w:proofErr w:type="gramStart"/>
            <w:r w:rsidRPr="00850E70">
              <w:rPr>
                <w:lang w:val="pt-BR"/>
              </w:rPr>
              <w:t>University ,</w:t>
            </w:r>
            <w:proofErr w:type="gramEnd"/>
            <w:r w:rsidRPr="00850E70">
              <w:rPr>
                <w:lang w:val="pt-BR"/>
              </w:rPr>
              <w:t xml:space="preserve"> Toronto, Ontari</w:t>
            </w:r>
            <w:r w:rsidRPr="00850E70">
              <w:rPr>
                <w:lang w:val="pt-BR"/>
              </w:rPr>
              <w:t>o</w:t>
            </w:r>
          </w:p>
          <w:p w14:paraId="40889FA9" w14:textId="2926B1B8" w:rsidR="00850E70" w:rsidRPr="00850E70" w:rsidRDefault="00850E70" w:rsidP="00850E70">
            <w:pPr>
              <w:pStyle w:val="Commarcadores"/>
              <w:numPr>
                <w:ilvl w:val="0"/>
                <w:numId w:val="18"/>
              </w:numPr>
              <w:ind w:left="0" w:firstLine="0"/>
              <w:rPr>
                <w:sz w:val="20"/>
                <w:szCs w:val="20"/>
                <w:lang w:val="en-PH"/>
              </w:rPr>
            </w:pPr>
            <w:r w:rsidRPr="00850E70">
              <w:rPr>
                <w:sz w:val="20"/>
                <w:szCs w:val="20"/>
                <w:lang w:val="en-PH"/>
              </w:rPr>
              <w:t>Bachelor of Business Administration and Management</w:t>
            </w:r>
          </w:p>
          <w:p w14:paraId="0DFC2D72" w14:textId="0BD40E26" w:rsidR="003D1B71" w:rsidRPr="00550489" w:rsidRDefault="00850E70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Skills:</w:t>
            </w:r>
          </w:p>
          <w:p w14:paraId="0AA24255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Ability to work in a demanding environment and meet specific deadlines promptly, able to prioritize daily workflow </w:t>
            </w:r>
            <w:r w:rsidRPr="00850E70">
              <w:rPr>
                <w:szCs w:val="20"/>
                <w:lang w:val="en-PH"/>
              </w:rPr>
              <w:t xml:space="preserve"> under a priority sequence</w:t>
            </w:r>
          </w:p>
          <w:p w14:paraId="29971C7F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 Specialized in multitasking and joint decision making</w:t>
            </w:r>
          </w:p>
          <w:p w14:paraId="6DB9A1FB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 Attentive to details and service with excellence</w:t>
            </w:r>
          </w:p>
          <w:p w14:paraId="39260B98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>Positive person who likes to work in a team; Dynamic, with ease to learn fast, with excellent listening skills</w:t>
            </w:r>
          </w:p>
          <w:p w14:paraId="2B0FA7C6" w14:textId="77777777" w:rsid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pt-BR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Quick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and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positive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problem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solver</w:t>
            </w:r>
          </w:p>
          <w:p w14:paraId="362D805B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 Excellent communication skills with fluency and excellent writing in the English language, advanced writing skills and </w:t>
            </w:r>
            <w:r w:rsidRPr="00850E70">
              <w:rPr>
                <w:szCs w:val="20"/>
                <w:lang w:val="en-PH"/>
              </w:rPr>
              <w:t>fluency in the Portuguese language</w:t>
            </w:r>
          </w:p>
          <w:p w14:paraId="51C3C4A4" w14:textId="77777777" w:rsid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pt-BR"/>
              </w:rPr>
            </w:pPr>
            <w:proofErr w:type="spellStart"/>
            <w:r w:rsidRPr="00850E70">
              <w:rPr>
                <w:rFonts w:hint="eastAsia"/>
                <w:szCs w:val="20"/>
                <w:lang w:val="pt-BR"/>
              </w:rPr>
              <w:t>Excellent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in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team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leadership</w:t>
            </w:r>
            <w:proofErr w:type="spellEnd"/>
          </w:p>
          <w:p w14:paraId="2F0DEA92" w14:textId="77777777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Ability to motivate and lead other team professionals </w:t>
            </w:r>
          </w:p>
          <w:p w14:paraId="23E7AFA1" w14:textId="49E34654" w:rsidR="00850E70" w:rsidRPr="00850E70" w:rsidRDefault="00850E70" w:rsidP="00850E70">
            <w:pPr>
              <w:pStyle w:val="PargrafodaLista"/>
              <w:numPr>
                <w:ilvl w:val="0"/>
                <w:numId w:val="18"/>
              </w:numPr>
              <w:rPr>
                <w:rFonts w:hint="eastAsia"/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Knowledge about system applications such </w:t>
            </w:r>
            <w:proofErr w:type="gramStart"/>
            <w:r w:rsidRPr="00850E70">
              <w:rPr>
                <w:rFonts w:hint="eastAsia"/>
                <w:szCs w:val="20"/>
                <w:lang w:val="en-PH"/>
              </w:rPr>
              <w:t>as;</w:t>
            </w:r>
            <w:proofErr w:type="gramEnd"/>
            <w:r w:rsidRPr="00850E70">
              <w:rPr>
                <w:rFonts w:hint="eastAsia"/>
                <w:szCs w:val="20"/>
                <w:lang w:val="en-PH"/>
              </w:rPr>
              <w:t xml:space="preserve"> Microsoft Outlook, Microsoft Word, Excel, Power Point.</w:t>
            </w:r>
          </w:p>
          <w:p w14:paraId="0A497E45" w14:textId="77777777" w:rsidR="00850E70" w:rsidRPr="00850E70" w:rsidRDefault="00850E70" w:rsidP="00850E70">
            <w:pPr>
              <w:rPr>
                <w:sz w:val="20"/>
                <w:szCs w:val="20"/>
                <w:lang w:val="en-PH"/>
              </w:rPr>
            </w:pPr>
          </w:p>
          <w:p w14:paraId="407DDB2F" w14:textId="000FBEE2" w:rsidR="00850E70" w:rsidRPr="00850E70" w:rsidRDefault="00850E70" w:rsidP="00850E70">
            <w:pPr>
              <w:rPr>
                <w:b/>
                <w:bCs/>
                <w:sz w:val="20"/>
                <w:szCs w:val="20"/>
                <w:lang w:val="pt-BR"/>
              </w:rPr>
            </w:pPr>
            <w:r w:rsidRPr="00850E70">
              <w:rPr>
                <w:b/>
                <w:bCs/>
                <w:sz w:val="20"/>
                <w:szCs w:val="20"/>
                <w:lang w:val="en-PH"/>
              </w:rPr>
              <w:t xml:space="preserve"> </w:t>
            </w:r>
            <w:r w:rsidRPr="00850E70">
              <w:rPr>
                <w:b/>
                <w:bCs/>
                <w:sz w:val="20"/>
                <w:szCs w:val="20"/>
                <w:lang w:val="pt-BR"/>
              </w:rPr>
              <w:t>COMPLEMENTARY ACTIVITIES AND PERSONAL ACHIEVEMENTS</w:t>
            </w:r>
          </w:p>
          <w:p w14:paraId="771AA61C" w14:textId="77777777" w:rsidR="00850E70" w:rsidRPr="00850E70" w:rsidRDefault="00850E70" w:rsidP="00850E70">
            <w:pPr>
              <w:rPr>
                <w:sz w:val="20"/>
                <w:szCs w:val="20"/>
                <w:lang w:val="pt-BR"/>
              </w:rPr>
            </w:pPr>
          </w:p>
          <w:p w14:paraId="4BCC1528" w14:textId="77777777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>MBA course concluded at USP (University of São Paulo)</w:t>
            </w:r>
          </w:p>
          <w:p w14:paraId="65E81FFE" w14:textId="77777777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Team coordination, a 3-day course provided by Maple Bear </w:t>
            </w:r>
          </w:p>
          <w:p w14:paraId="1932A3A9" w14:textId="77777777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3-week course "Teaching English as a Second Language" using various teaching theories </w:t>
            </w:r>
          </w:p>
          <w:p w14:paraId="720AF393" w14:textId="23CD2F31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rPr>
                <w:rFonts w:hint="eastAsia"/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>Community Social Project, programs targeted and organized</w:t>
            </w:r>
            <w:r w:rsidRPr="00850E70">
              <w:rPr>
                <w:szCs w:val="20"/>
                <w:lang w:val="en-PH"/>
              </w:rPr>
              <w:t xml:space="preserve"> </w:t>
            </w:r>
            <w:r w:rsidRPr="00850E70">
              <w:rPr>
                <w:rFonts w:hint="eastAsia"/>
                <w:szCs w:val="20"/>
                <w:lang w:val="en-PH"/>
              </w:rPr>
              <w:lastRenderedPageBreak/>
              <w:t xml:space="preserve">communities and low-income </w:t>
            </w:r>
            <w:proofErr w:type="gramStart"/>
            <w:r w:rsidRPr="00850E70">
              <w:rPr>
                <w:rFonts w:hint="eastAsia"/>
                <w:szCs w:val="20"/>
                <w:lang w:val="en-PH"/>
              </w:rPr>
              <w:t>population;</w:t>
            </w:r>
            <w:proofErr w:type="gramEnd"/>
            <w:r w:rsidRPr="00850E70">
              <w:rPr>
                <w:rFonts w:hint="eastAsia"/>
                <w:szCs w:val="20"/>
                <w:lang w:val="en-PH"/>
              </w:rPr>
              <w:t xml:space="preserve"> Easter </w:t>
            </w:r>
          </w:p>
          <w:p w14:paraId="73B0B819" w14:textId="77777777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szCs w:val="20"/>
                <w:lang w:val="en-PH"/>
              </w:rPr>
            </w:pPr>
            <w:r w:rsidRPr="00850E70">
              <w:rPr>
                <w:szCs w:val="20"/>
                <w:lang w:val="en-PH"/>
              </w:rPr>
              <w:t>Program; Learning English; Program of Donation of clothes and shoes for low-income people</w:t>
            </w:r>
          </w:p>
          <w:p w14:paraId="1665D7BB" w14:textId="77777777" w:rsid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szCs w:val="20"/>
                <w:lang w:val="pt-BR"/>
              </w:rPr>
            </w:pPr>
            <w:r w:rsidRPr="00850E70">
              <w:rPr>
                <w:rFonts w:hint="eastAsia"/>
                <w:szCs w:val="20"/>
                <w:lang w:val="pt-BR"/>
              </w:rPr>
              <w:t xml:space="preserve">Lego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Education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Serious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Play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Course</w:t>
            </w:r>
            <w:proofErr w:type="spellEnd"/>
            <w:r>
              <w:rPr>
                <w:szCs w:val="20"/>
                <w:lang w:val="pt-BR"/>
              </w:rPr>
              <w:t xml:space="preserve"> </w:t>
            </w:r>
          </w:p>
          <w:p w14:paraId="20857738" w14:textId="77777777" w:rsid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szCs w:val="20"/>
                <w:lang w:val="pt-BR"/>
              </w:rPr>
            </w:pPr>
            <w:proofErr w:type="spellStart"/>
            <w:r w:rsidRPr="00850E70">
              <w:rPr>
                <w:rFonts w:hint="eastAsia"/>
                <w:szCs w:val="20"/>
                <w:lang w:val="pt-BR"/>
              </w:rPr>
              <w:t>Educational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Consultant</w:t>
            </w:r>
            <w:proofErr w:type="spellEnd"/>
            <w:r w:rsidRPr="00850E70">
              <w:rPr>
                <w:rFonts w:hint="eastAsia"/>
                <w:szCs w:val="20"/>
                <w:lang w:val="pt-BR"/>
              </w:rPr>
              <w:t xml:space="preserve"> </w:t>
            </w:r>
            <w:proofErr w:type="spellStart"/>
            <w:r w:rsidRPr="00850E70">
              <w:rPr>
                <w:rFonts w:hint="eastAsia"/>
                <w:szCs w:val="20"/>
                <w:lang w:val="pt-BR"/>
              </w:rPr>
              <w:t>Course</w:t>
            </w:r>
            <w:proofErr w:type="spellEnd"/>
            <w:r>
              <w:rPr>
                <w:szCs w:val="20"/>
                <w:lang w:val="pt-BR"/>
              </w:rPr>
              <w:t xml:space="preserve"> </w:t>
            </w:r>
          </w:p>
          <w:p w14:paraId="142A998E" w14:textId="77777777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>Including People with Disabilities in Scholastic-Connected Schools</w:t>
            </w:r>
          </w:p>
          <w:p w14:paraId="14841C0F" w14:textId="41519455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szCs w:val="20"/>
                <w:lang w:val="en-PH"/>
              </w:rPr>
            </w:pPr>
            <w:r w:rsidRPr="00850E70">
              <w:rPr>
                <w:rFonts w:hint="eastAsia"/>
                <w:szCs w:val="20"/>
                <w:lang w:val="en-PH"/>
              </w:rPr>
              <w:t xml:space="preserve"> 8th place on the FMU Vestibular in Pedagogy for the second half of 2018</w:t>
            </w:r>
          </w:p>
          <w:p w14:paraId="55ECFF6C" w14:textId="6EFF4E6B" w:rsidR="00850E70" w:rsidRPr="00850E70" w:rsidRDefault="00850E70" w:rsidP="00850E70">
            <w:pPr>
              <w:pStyle w:val="PargrafodaLista"/>
              <w:numPr>
                <w:ilvl w:val="0"/>
                <w:numId w:val="20"/>
              </w:numPr>
              <w:jc w:val="left"/>
              <w:rPr>
                <w:rFonts w:hint="eastAsia"/>
                <w:szCs w:val="20"/>
                <w:lang w:val="en-PH"/>
              </w:rPr>
            </w:pPr>
            <w:r w:rsidRPr="00850E70">
              <w:rPr>
                <w:szCs w:val="20"/>
                <w:lang w:val="en-PH"/>
              </w:rPr>
              <w:t>Completed and passed the TESOL in 2021.</w:t>
            </w:r>
          </w:p>
          <w:p w14:paraId="1A146E95" w14:textId="7E7930A5" w:rsidR="003D1B71" w:rsidRPr="00850E70" w:rsidRDefault="00850E70" w:rsidP="00850E70">
            <w:pPr>
              <w:pStyle w:val="Ttulo2"/>
              <w:rPr>
                <w:rFonts w:asciiTheme="majorHAnsi" w:hAnsiTheme="majorHAnsi" w:cs="Calibri"/>
                <w:color w:val="0072C7"/>
                <w:lang w:val="en-PH"/>
              </w:rPr>
            </w:pPr>
            <w:r w:rsidRPr="00850E70">
              <w:rPr>
                <w:rFonts w:asciiTheme="majorHAnsi" w:hAnsiTheme="majorHAnsi" w:cs="Calibri"/>
                <w:color w:val="0072C7"/>
                <w:lang w:val="en-PH"/>
              </w:rPr>
              <w:t>VOLUNTEER EXPERIENCE.</w:t>
            </w:r>
          </w:p>
          <w:p w14:paraId="1B4AE695" w14:textId="64108173" w:rsidR="00850E70" w:rsidRPr="00850E70" w:rsidRDefault="00850E70" w:rsidP="00850E70">
            <w:pPr>
              <w:pStyle w:val="Ttulo2"/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val="en-PH"/>
              </w:rPr>
            </w:pPr>
            <w:r w:rsidRPr="00850E70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val="en-PH"/>
              </w:rPr>
              <w:t xml:space="preserve">Jan 1994 </w:t>
            </w:r>
            <w:r w:rsidRPr="00850E70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val="en-PH"/>
              </w:rPr>
              <w:t>-</w:t>
            </w:r>
            <w:r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val="en-PH"/>
              </w:rPr>
              <w:t xml:space="preserve"> </w:t>
            </w:r>
            <w:r w:rsidRPr="00850E70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val="en-PH"/>
              </w:rPr>
              <w:t>Preparing young people for a better future</w:t>
            </w:r>
          </w:p>
          <w:p w14:paraId="1CE310B7" w14:textId="55793568" w:rsidR="003D1B71" w:rsidRPr="00850E70" w:rsidRDefault="00850E70" w:rsidP="00850E70">
            <w:pPr>
              <w:rPr>
                <w:lang w:val="en-PH"/>
              </w:rPr>
            </w:pPr>
            <w:r w:rsidRPr="00850E70">
              <w:rPr>
                <w:lang w:val="en-PH"/>
              </w:rPr>
              <w:t xml:space="preserve">Teaching English to teenagers who were parents, without experience and academic degree. After the complete course, the students had the opportunity to work in a restaurant, </w:t>
            </w:r>
            <w:proofErr w:type="gramStart"/>
            <w:r w:rsidRPr="00850E70">
              <w:rPr>
                <w:lang w:val="en-PH"/>
              </w:rPr>
              <w:t>hotel</w:t>
            </w:r>
            <w:proofErr w:type="gramEnd"/>
            <w:r w:rsidRPr="00850E70">
              <w:rPr>
                <w:lang w:val="en-PH"/>
              </w:rPr>
              <w:t xml:space="preserve"> or a tourist place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374043770"/>
              <w:placeholder>
                <w:docPart w:val="ACAA5FB608814015BA2D3E2EAED14659"/>
              </w:placeholder>
              <w:temporary/>
              <w:showingPlcHdr/>
              <w15:appearance w15:val="hidden"/>
            </w:sdtPr>
            <w:sdtEndPr/>
            <w:sdtContent>
              <w:p w14:paraId="4E04F400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Referências</w:t>
                </w:r>
              </w:p>
            </w:sdtContent>
          </w:sdt>
          <w:p w14:paraId="7825B274" w14:textId="77777777" w:rsidR="00850E70" w:rsidRDefault="00850E70" w:rsidP="00850E70">
            <w:pPr>
              <w:rPr>
                <w:lang w:val="pt-BR"/>
              </w:rPr>
            </w:pPr>
            <w:r w:rsidRPr="00850E70">
              <w:rPr>
                <w:lang w:val="pt-BR"/>
              </w:rPr>
              <w:t xml:space="preserve">Dr. Iara Moya (Professor </w:t>
            </w:r>
            <w:proofErr w:type="spellStart"/>
            <w:r w:rsidRPr="00850E70">
              <w:rPr>
                <w:lang w:val="pt-BR"/>
              </w:rPr>
              <w:t>and</w:t>
            </w:r>
            <w:proofErr w:type="spellEnd"/>
            <w:r w:rsidRPr="00850E70">
              <w:rPr>
                <w:lang w:val="pt-BR"/>
              </w:rPr>
              <w:t xml:space="preserve"> </w:t>
            </w:r>
            <w:proofErr w:type="spellStart"/>
            <w:r w:rsidRPr="00850E70">
              <w:rPr>
                <w:lang w:val="pt-BR"/>
              </w:rPr>
              <w:t>Researcher</w:t>
            </w:r>
            <w:proofErr w:type="spellEnd"/>
            <w:r w:rsidRPr="00850E70">
              <w:rPr>
                <w:lang w:val="pt-BR"/>
              </w:rPr>
              <w:t xml:space="preserve"> </w:t>
            </w:r>
            <w:proofErr w:type="spellStart"/>
            <w:r w:rsidRPr="00850E70">
              <w:rPr>
                <w:lang w:val="pt-BR"/>
              </w:rPr>
              <w:t>at</w:t>
            </w:r>
            <w:proofErr w:type="spellEnd"/>
            <w:r w:rsidRPr="00850E70">
              <w:rPr>
                <w:lang w:val="pt-BR"/>
              </w:rPr>
              <w:t xml:space="preserve"> USP)</w:t>
            </w:r>
            <w:r w:rsidRPr="00850E70">
              <w:rPr>
                <w:lang w:val="pt-BR"/>
              </w:rPr>
              <w:t xml:space="preserve"> </w:t>
            </w:r>
          </w:p>
          <w:p w14:paraId="79D80ED7" w14:textId="18044DB4" w:rsidR="00850E70" w:rsidRPr="00850E70" w:rsidRDefault="00850E70" w:rsidP="00850E70">
            <w:pPr>
              <w:rPr>
                <w:lang w:val="pt-BR"/>
              </w:rPr>
            </w:pPr>
            <w:r w:rsidRPr="00850E70">
              <w:rPr>
                <w:lang w:val="pt-BR"/>
              </w:rPr>
              <w:t>(11)95898-8370</w:t>
            </w:r>
          </w:p>
          <w:p w14:paraId="70BE4EE8" w14:textId="16935CDC" w:rsidR="00850E70" w:rsidRPr="00850E70" w:rsidRDefault="00850E70" w:rsidP="00850E70">
            <w:pPr>
              <w:rPr>
                <w:lang w:val="pt-BR"/>
              </w:rPr>
            </w:pPr>
            <w:proofErr w:type="spellStart"/>
            <w:proofErr w:type="gramStart"/>
            <w:r w:rsidRPr="00850E70">
              <w:rPr>
                <w:lang w:val="pt-BR"/>
              </w:rPr>
              <w:t>Delanne</w:t>
            </w:r>
            <w:proofErr w:type="spellEnd"/>
            <w:r w:rsidRPr="00850E70">
              <w:rPr>
                <w:lang w:val="pt-BR"/>
              </w:rPr>
              <w:t>(</w:t>
            </w:r>
            <w:proofErr w:type="spellStart"/>
            <w:proofErr w:type="gramEnd"/>
            <w:r w:rsidRPr="00850E70">
              <w:rPr>
                <w:lang w:val="pt-BR"/>
              </w:rPr>
              <w:t>Owner</w:t>
            </w:r>
            <w:proofErr w:type="spellEnd"/>
            <w:r w:rsidRPr="00850E70">
              <w:rPr>
                <w:lang w:val="pt-BR"/>
              </w:rPr>
              <w:t xml:space="preserve">)                                                                                           Hotel Santuário das Águias                                                                         </w:t>
            </w:r>
          </w:p>
          <w:p w14:paraId="4FE5FD69" w14:textId="275DA641" w:rsidR="00850E70" w:rsidRDefault="00850E70" w:rsidP="00850E70">
            <w:pPr>
              <w:rPr>
                <w:lang w:val="en-PH"/>
              </w:rPr>
            </w:pPr>
            <w:r w:rsidRPr="00850E70">
              <w:rPr>
                <w:lang w:val="en-PH"/>
              </w:rPr>
              <w:t xml:space="preserve">(85)99909-4885 / 3535-3510.                                                                    Stewart and </w:t>
            </w:r>
            <w:proofErr w:type="spellStart"/>
            <w:r w:rsidRPr="00850E70">
              <w:rPr>
                <w:lang w:val="en-PH"/>
              </w:rPr>
              <w:t>Arpi</w:t>
            </w:r>
            <w:proofErr w:type="spellEnd"/>
            <w:r w:rsidRPr="00850E70">
              <w:rPr>
                <w:lang w:val="en-PH"/>
              </w:rPr>
              <w:t xml:space="preserve"> (Associate Directors for Maple Bear</w:t>
            </w:r>
          </w:p>
          <w:p w14:paraId="4EBFD711" w14:textId="77A459D4" w:rsidR="00A82A5B" w:rsidRPr="00850E70" w:rsidRDefault="00A82A5B" w:rsidP="00850E70">
            <w:pPr>
              <w:rPr>
                <w:lang w:val="en-PH"/>
              </w:rPr>
            </w:pPr>
            <w:r w:rsidRPr="00A82A5B">
              <w:rPr>
                <w:lang w:val="en-PH"/>
              </w:rPr>
              <w:t>https://www.linkedin.com/in/stewart-shinnan-565b1a31/</w:t>
            </w:r>
          </w:p>
          <w:p w14:paraId="45378AF9" w14:textId="593BF198" w:rsidR="00850E70" w:rsidRPr="00850E70" w:rsidRDefault="00850E70" w:rsidP="00850E70">
            <w:pPr>
              <w:rPr>
                <w:lang w:val="en-PH"/>
              </w:rPr>
            </w:pPr>
            <w:r w:rsidRPr="00850E70">
              <w:rPr>
                <w:lang w:val="en-PH"/>
              </w:rPr>
              <w:t xml:space="preserve">Ms. </w:t>
            </w:r>
            <w:proofErr w:type="spellStart"/>
            <w:r w:rsidRPr="00850E70">
              <w:rPr>
                <w:lang w:val="en-PH"/>
              </w:rPr>
              <w:t>Gilciane</w:t>
            </w:r>
            <w:proofErr w:type="spellEnd"/>
            <w:r w:rsidRPr="00850E70">
              <w:rPr>
                <w:lang w:val="en-PH"/>
              </w:rPr>
              <w:t xml:space="preserve"> Keen (Sandbox Coordinator)                                               </w:t>
            </w:r>
          </w:p>
          <w:p w14:paraId="3577E90B" w14:textId="6BB02BF5" w:rsidR="00850E70" w:rsidRDefault="00850E70" w:rsidP="00850E70">
            <w:r w:rsidRPr="00850E70">
              <w:rPr>
                <w:lang w:val="pt-BR"/>
              </w:rPr>
              <w:t xml:space="preserve">(85)98208-8899                                                                                           Renata Guimarães (POC </w:t>
            </w:r>
            <w:proofErr w:type="spellStart"/>
            <w:r w:rsidRPr="00850E70">
              <w:rPr>
                <w:lang w:val="pt-BR"/>
              </w:rPr>
              <w:t>Leader</w:t>
            </w:r>
            <w:proofErr w:type="spellEnd"/>
            <w:r w:rsidRPr="00850E70">
              <w:rPr>
                <w:lang w:val="pt-BR"/>
              </w:rPr>
              <w:t xml:space="preserve"> of General Eletrics)</w:t>
            </w:r>
          </w:p>
          <w:p w14:paraId="7EDB4686" w14:textId="607329A1" w:rsidR="00850E70" w:rsidRPr="00850E70" w:rsidRDefault="00850E70" w:rsidP="00850E70">
            <w:r>
              <w:t>(</w:t>
            </w:r>
            <w:r w:rsidRPr="00850E70">
              <w:rPr>
                <w:lang w:val="pt-BR"/>
              </w:rPr>
              <w:t>11)94466-5682</w:t>
            </w:r>
            <w:r>
              <w:rPr>
                <w:lang w:val="pt-BR"/>
              </w:rPr>
              <w:t xml:space="preserve"> Gabriela Boque (1 + (407) 616-1869</w:t>
            </w:r>
          </w:p>
          <w:p w14:paraId="2F1194B2" w14:textId="61802FD6" w:rsidR="003D1B71" w:rsidRPr="00291D02" w:rsidRDefault="00850E70" w:rsidP="00850E70">
            <w:pPr>
              <w:rPr>
                <w:sz w:val="24"/>
                <w:szCs w:val="24"/>
                <w:lang w:val="pt-BR"/>
              </w:rPr>
            </w:pPr>
            <w:r w:rsidRPr="00850E70">
              <w:rPr>
                <w:lang w:val="pt-BR"/>
              </w:rPr>
              <w:t xml:space="preserve">                                                                                                               </w:t>
            </w:r>
          </w:p>
        </w:tc>
      </w:tr>
      <w:tr w:rsidR="003D1B71" w:rsidRPr="00291D02" w14:paraId="5332F15A" w14:textId="77777777" w:rsidTr="003D1B71">
        <w:trPr>
          <w:trHeight w:val="1164"/>
        </w:trPr>
        <w:tc>
          <w:tcPr>
            <w:tcW w:w="720" w:type="dxa"/>
          </w:tcPr>
          <w:p w14:paraId="2CC53E56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25F536A5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4B3E23C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9EF0F84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05A1DA37" w14:textId="77777777" w:rsidTr="003D1B71">
        <w:trPr>
          <w:trHeight w:val="543"/>
        </w:trPr>
        <w:tc>
          <w:tcPr>
            <w:tcW w:w="720" w:type="dxa"/>
          </w:tcPr>
          <w:p w14:paraId="6461DE96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A518FB" w14:textId="77777777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CBD7949" wp14:editId="6BE2CEDE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7C23B5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DBC0BA7" w14:textId="0D520771" w:rsidR="003D1B71" w:rsidRPr="00291D02" w:rsidRDefault="00581E4C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 xml:space="preserve">Rua Guedes Coelho, 85, </w:t>
            </w:r>
            <w:proofErr w:type="spellStart"/>
            <w:r>
              <w:rPr>
                <w:lang w:val="pt-BR"/>
              </w:rPr>
              <w:t>ap</w:t>
            </w:r>
            <w:proofErr w:type="spellEnd"/>
            <w:r>
              <w:rPr>
                <w:lang w:val="pt-BR"/>
              </w:rPr>
              <w:t xml:space="preserve"> 74</w:t>
            </w:r>
          </w:p>
          <w:p w14:paraId="621807E4" w14:textId="68C98FAB" w:rsidR="003D1B71" w:rsidRPr="00291D02" w:rsidRDefault="00581E4C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 xml:space="preserve">Santos, São Paulo - </w:t>
            </w:r>
            <w:proofErr w:type="spellStart"/>
            <w:r>
              <w:rPr>
                <w:lang w:val="pt-BR"/>
              </w:rPr>
              <w:t>Brazil</w:t>
            </w:r>
            <w:proofErr w:type="spellEnd"/>
          </w:p>
        </w:tc>
        <w:tc>
          <w:tcPr>
            <w:tcW w:w="423" w:type="dxa"/>
            <w:vMerge/>
          </w:tcPr>
          <w:p w14:paraId="4EF3AA5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4DAB6C0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E2E0B6E" w14:textId="77777777" w:rsidTr="003D1B71">
        <w:trPr>
          <w:trHeight w:val="183"/>
        </w:trPr>
        <w:tc>
          <w:tcPr>
            <w:tcW w:w="720" w:type="dxa"/>
          </w:tcPr>
          <w:p w14:paraId="2D3D2A34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E88C58A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000EFEE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5A558722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497C059" w14:textId="77777777" w:rsidTr="003D1B71">
        <w:trPr>
          <w:trHeight w:val="624"/>
        </w:trPr>
        <w:tc>
          <w:tcPr>
            <w:tcW w:w="720" w:type="dxa"/>
          </w:tcPr>
          <w:p w14:paraId="67794789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BA4509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7270352" wp14:editId="2EB7578D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314EBC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CDE547B" w14:textId="2AE8C0B7" w:rsidR="003D1B71" w:rsidRDefault="00556290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55+ (13) 98205-</w:t>
            </w:r>
            <w:r w:rsidR="008924A2">
              <w:rPr>
                <w:lang w:val="pt-BR"/>
              </w:rPr>
              <w:t>4785</w:t>
            </w:r>
          </w:p>
          <w:p w14:paraId="2EF7442F" w14:textId="3FE763B4" w:rsidR="008924A2" w:rsidRPr="00291D02" w:rsidRDefault="008924A2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55+ (13) 99685-3175 (whats)</w:t>
            </w:r>
          </w:p>
        </w:tc>
        <w:tc>
          <w:tcPr>
            <w:tcW w:w="423" w:type="dxa"/>
            <w:vMerge/>
          </w:tcPr>
          <w:p w14:paraId="5EFF97B6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E6C1CC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31D1FD5" w14:textId="77777777" w:rsidTr="003D1B71">
        <w:trPr>
          <w:trHeight w:val="183"/>
        </w:trPr>
        <w:tc>
          <w:tcPr>
            <w:tcW w:w="720" w:type="dxa"/>
          </w:tcPr>
          <w:p w14:paraId="2CBB04ED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DB8D5D6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56F02F22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574D14A0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E3F497B" w14:textId="77777777" w:rsidTr="003D1B71">
        <w:trPr>
          <w:trHeight w:val="633"/>
        </w:trPr>
        <w:tc>
          <w:tcPr>
            <w:tcW w:w="720" w:type="dxa"/>
          </w:tcPr>
          <w:p w14:paraId="4F5B02D3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882753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AA69251" wp14:editId="7347FBF3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4D0E8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Ícone de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F5990B8" w14:textId="19C70A69" w:rsidR="003D1B71" w:rsidRPr="00291D02" w:rsidRDefault="008924A2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italkdenise@gmail.com</w:t>
            </w:r>
          </w:p>
        </w:tc>
        <w:tc>
          <w:tcPr>
            <w:tcW w:w="423" w:type="dxa"/>
            <w:vMerge/>
          </w:tcPr>
          <w:p w14:paraId="7A11962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FBAD9B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FA57648" w14:textId="77777777" w:rsidTr="003D1B71">
        <w:trPr>
          <w:trHeight w:val="174"/>
        </w:trPr>
        <w:tc>
          <w:tcPr>
            <w:tcW w:w="720" w:type="dxa"/>
          </w:tcPr>
          <w:p w14:paraId="2CF29ACC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2956E7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36F7D11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5C1DD5F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2B63F01" w14:textId="77777777" w:rsidTr="003D1B71">
        <w:trPr>
          <w:trHeight w:val="633"/>
        </w:trPr>
        <w:tc>
          <w:tcPr>
            <w:tcW w:w="720" w:type="dxa"/>
          </w:tcPr>
          <w:p w14:paraId="09B7B267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43D1D6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2B9980E8" wp14:editId="3AF2FFDA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7793AF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FD5F654" w14:textId="10780378" w:rsidR="003D1B71" w:rsidRPr="00291D02" w:rsidRDefault="00C47BD8" w:rsidP="00380FD1">
            <w:pPr>
              <w:pStyle w:val="Informaes"/>
              <w:rPr>
                <w:lang w:val="pt-BR"/>
              </w:rPr>
            </w:pPr>
            <w:r w:rsidRPr="00C47BD8">
              <w:rPr>
                <w:lang w:val="pt-BR"/>
              </w:rPr>
              <w:t>https://www.linkedin.com/in/denise-ormonde-3aa99886/</w:t>
            </w:r>
          </w:p>
        </w:tc>
        <w:tc>
          <w:tcPr>
            <w:tcW w:w="423" w:type="dxa"/>
            <w:vMerge/>
          </w:tcPr>
          <w:p w14:paraId="3E57CA75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8FED175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12326E0" w14:textId="77777777" w:rsidTr="003D1B71">
        <w:trPr>
          <w:trHeight w:val="2448"/>
        </w:trPr>
        <w:tc>
          <w:tcPr>
            <w:tcW w:w="720" w:type="dxa"/>
          </w:tcPr>
          <w:p w14:paraId="549C10D5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023EA4CF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38453C1E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5320171A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0C971E78" w14:textId="77777777"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850E70">
      <w:headerReference w:type="default" r:id="rId19"/>
      <w:type w:val="continuous"/>
      <w:pgSz w:w="11906" w:h="16838" w:code="9"/>
      <w:pgMar w:top="1135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E0594" w14:textId="77777777" w:rsidR="003F16A8" w:rsidRDefault="003F16A8" w:rsidP="00590471">
      <w:r>
        <w:separator/>
      </w:r>
    </w:p>
  </w:endnote>
  <w:endnote w:type="continuationSeparator" w:id="0">
    <w:p w14:paraId="3636BBE8" w14:textId="77777777" w:rsidR="003F16A8" w:rsidRDefault="003F16A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E112F" w14:textId="77777777" w:rsidR="003F16A8" w:rsidRDefault="003F16A8" w:rsidP="00590471">
      <w:r>
        <w:separator/>
      </w:r>
    </w:p>
  </w:footnote>
  <w:footnote w:type="continuationSeparator" w:id="0">
    <w:p w14:paraId="7F937849" w14:textId="77777777" w:rsidR="003F16A8" w:rsidRDefault="003F16A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D991F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9DCACB3" wp14:editId="659FD39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1D5EBA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TyhMDTQJFociwPKBXRwESiciwPk2N5QKmIBiYS&#10;lWN5mBzLQzmWEFi9oBzLw+RYHlAquQ1MjuWhHEsIvCooEk2O5aEcSwg8DRSJJsfyUI4lBJ4GikST&#10;Y3koxxICSwPlWB4mx/JQjiUEngaKRJNjeSjHEgJPA0WiybE8lGMJgaeBItHkWB7KsYTA00CRaHIs&#10;D+VYQuBo8FSOJQReBsKxPE2O5akcSwg8DWR2fpocy1M5lhB4Gsjs/DQ5lqdyLCHwNJB14tPkWJ7K&#10;sYTA00DWiU+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l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j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43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hEDLna1RqR8yzE8l4X8IZsFEsJE2AQLjX&#10;n+ZYG+qaerBllz8lpxd4E6LDMmrsMWOPRrcq/gN0Wd3l6iwVg8IV6O3UxjqD4WbrN/kEQyFkpM+Z&#10;Ez88K/xT2cV5OqkgG0AYShc50fJjNA6Pg/Nr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Yr4DhhDelIbL6ttbr4FEMJ4XQt/WdQq3JzGltUeh2t2sTFdkQB&#10;KQ3umhSA+Fmy/sMIaw2HE2ViyeLpiiZ+h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7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rs&#10;el2U3dUFYxyawuPSsKq7i6u9glNWZ0coh4AoFokVVigV43LVRo4XvPKpa5gb3+1I5O3XnbrT/lRI&#10;wVQJohBqawLnNYpB9T3B2SO6yDGLTPex2PSQ8NoImFUo9Zdhzs8S363uehwVY0L8A89Dolo4u28Y&#10;f0QAb2E+LtenRoC3fqmdxNgNY/sRRWPZN11ZFI2TyF559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z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9D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ffM5kOkH314iqI+isA0rDfBRlMtPAbkgcQjrFCdq7ORk0o&#10;XoR9TGT3DkhCtyFAhLjlswRKUYUa5jgyy0O0kDiJ5EzdsT+gQKfIjpHWQRTckgBsOykZVTD7H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l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/8fZufXscSzX+a8Qugywre98ECzfOHByYQQGDAT2JUNRWwJIkSCZrZ1/n2fN&#10;dPXUmnekWa/jANS3562p6e7q6jqsqlY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Jc5qwDKtUfIdrnkBShMDm2O+fEwG&#10;fmajNT15tIhuFOQB51dfvBrzW23w/0gMQBVxo2s9vk7CyNRVh6QjO5L7JEHq7189Z3u55OO/zH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v/I+3cdqxHjuz8Ko1+Ac8+1K4qwe2LufalX0BqCBgD8migaduDeXp/ixErmJEkd5Gw&#10;IKB6/0wyMyPjfMp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Q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UmS/JGLd73mXYKhlqdPisybm/ldupt5ZgTVDMn87qXckWNoarKy4tphRazz0WTx&#10;Z4GISJ4VCSsF1yJg+jnACMPzdZF2edfjlNQeZHnpsCgHBc+c57ldeCWWKnPxGPKeGUEz7diErM9N&#10;dILsJtg4k7C8+VjorpxTj+WbinnnYxOyDLepPx0LrMfyUNDn4/z0RAkzlZ/m74KsBixTGyXe0Tkv&#10;idL4wOaaz4+JwM9otNDje4voRkEccM769GnUb7XBf4g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NZ&#10;O/PGqJmBItHkWGblWEJgdaNyLLN5V9isHEsIPA3UJpocy6wcSwg8DRSJJscyX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TSKY55jmZVjCYGngUZxTI5lVo4lBJ4GikSTY5mV&#10;YwmBpYFyLLPJscx6jiUEngaKRJNjmfWusBB4GigSTY5lVo4lBJ4GikSTY5mVYwmBp4Ei0eRYFuVY&#10;QuBosCjHEgIvA5mdF5NjWZRjCYGngczOi8mxLHqOJQSeBjI7LybHskCpl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9095503"/>
    <w:multiLevelType w:val="hybridMultilevel"/>
    <w:tmpl w:val="71C40C66"/>
    <w:lvl w:ilvl="0" w:tplc="04160001">
      <w:start w:val="1"/>
      <w:numFmt w:val="bullet"/>
      <w:lvlText w:val=""/>
      <w:lvlJc w:val="left"/>
      <w:pPr>
        <w:jc w:val="right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F92E73"/>
    <w:multiLevelType w:val="hybridMultilevel"/>
    <w:tmpl w:val="725EF29C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9852FAB"/>
    <w:multiLevelType w:val="hybridMultilevel"/>
    <w:tmpl w:val="5B22BE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411D14"/>
    <w:multiLevelType w:val="hybridMultilevel"/>
    <w:tmpl w:val="43987A8A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25254E"/>
    <w:multiLevelType w:val="hybridMultilevel"/>
    <w:tmpl w:val="DA523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8"/>
  </w:num>
  <w:num w:numId="5">
    <w:abstractNumId w:val="1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5"/>
  </w:num>
  <w:num w:numId="17">
    <w:abstractNumId w:val="17"/>
  </w:num>
  <w:num w:numId="18">
    <w:abstractNumId w:val="16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6A8"/>
    <w:rsid w:val="00060042"/>
    <w:rsid w:val="0008685D"/>
    <w:rsid w:val="00090860"/>
    <w:rsid w:val="000F1B8C"/>
    <w:rsid w:val="00112FD7"/>
    <w:rsid w:val="00150ABD"/>
    <w:rsid w:val="001946FC"/>
    <w:rsid w:val="001C0793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F16A8"/>
    <w:rsid w:val="004550DE"/>
    <w:rsid w:val="004E158A"/>
    <w:rsid w:val="00550489"/>
    <w:rsid w:val="00556290"/>
    <w:rsid w:val="00565C77"/>
    <w:rsid w:val="0056708E"/>
    <w:rsid w:val="005801E5"/>
    <w:rsid w:val="00581E4C"/>
    <w:rsid w:val="00590471"/>
    <w:rsid w:val="005C470B"/>
    <w:rsid w:val="005D01FA"/>
    <w:rsid w:val="00622358"/>
    <w:rsid w:val="0063021D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0E70"/>
    <w:rsid w:val="008566AA"/>
    <w:rsid w:val="008924A2"/>
    <w:rsid w:val="008A1E6E"/>
    <w:rsid w:val="008C024F"/>
    <w:rsid w:val="008C2CFC"/>
    <w:rsid w:val="00912DC8"/>
    <w:rsid w:val="009475DC"/>
    <w:rsid w:val="00962504"/>
    <w:rsid w:val="00967B93"/>
    <w:rsid w:val="009D090F"/>
    <w:rsid w:val="009D6AE9"/>
    <w:rsid w:val="00A264D0"/>
    <w:rsid w:val="00A31464"/>
    <w:rsid w:val="00A31B16"/>
    <w:rsid w:val="00A33613"/>
    <w:rsid w:val="00A47A8D"/>
    <w:rsid w:val="00A82A5B"/>
    <w:rsid w:val="00AC6C7E"/>
    <w:rsid w:val="00B4158A"/>
    <w:rsid w:val="00B6466C"/>
    <w:rsid w:val="00BB1B5D"/>
    <w:rsid w:val="00BC22C7"/>
    <w:rsid w:val="00BD195A"/>
    <w:rsid w:val="00C07240"/>
    <w:rsid w:val="00C14078"/>
    <w:rsid w:val="00C47BD8"/>
    <w:rsid w:val="00CB29A8"/>
    <w:rsid w:val="00CE1E3D"/>
    <w:rsid w:val="00D053FA"/>
    <w:rsid w:val="00D561E1"/>
    <w:rsid w:val="00D66603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AE3CFE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alk\AppData\Roaming\Microsoft\Template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AA5FB608814015BA2D3E2EAED146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D1955BA-DF93-49B9-BB2D-2F8DBEF75575}"/>
      </w:docPartPr>
      <w:docPartBody>
        <w:p w:rsidR="00000000" w:rsidRDefault="00D722E9">
          <w:pPr>
            <w:pStyle w:val="ACAA5FB608814015BA2D3E2EAED14659"/>
          </w:pPr>
          <w:r w:rsidRPr="00550489">
            <w:rPr>
              <w:rFonts w:asciiTheme="majorHAnsi" w:hAnsiTheme="majorHAnsi" w:cs="Calibri"/>
              <w:lang w:bidi="pt-BR"/>
            </w:rPr>
            <w:t>Referências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7749B3C471F416CA8D122216DDE7451">
    <w:name w:val="C7749B3C471F416CA8D122216DDE7451"/>
  </w:style>
  <w:style w:type="paragraph" w:customStyle="1" w:styleId="F6C586849D2042E2BA6FED990FFD14A4">
    <w:name w:val="F6C586849D2042E2BA6FED990FFD14A4"/>
  </w:style>
  <w:style w:type="paragraph" w:customStyle="1" w:styleId="021069C034554F539DCACDE72AAE51EA">
    <w:name w:val="021069C034554F539DCACDE72AAE51EA"/>
  </w:style>
  <w:style w:type="paragraph" w:customStyle="1" w:styleId="8B069FCE24A24736ACD321AB41446373">
    <w:name w:val="8B069FCE24A24736ACD321AB41446373"/>
  </w:style>
  <w:style w:type="paragraph" w:customStyle="1" w:styleId="2D4BD9564BF642348F77CFC01E4A39AE">
    <w:name w:val="2D4BD9564BF642348F77CFC01E4A39AE"/>
  </w:style>
  <w:style w:type="paragraph" w:customStyle="1" w:styleId="13FD3DACDDF040B4B28117FDD960CFF3">
    <w:name w:val="13FD3DACDDF040B4B28117FDD960CFF3"/>
  </w:style>
  <w:style w:type="paragraph" w:customStyle="1" w:styleId="7303A49DAEC54EE1BE91DE6B12B77E58">
    <w:name w:val="7303A49DAEC54EE1BE91DE6B12B77E58"/>
  </w:style>
  <w:style w:type="paragraph" w:customStyle="1" w:styleId="C1B32FB62A034229B02626337AA79919">
    <w:name w:val="C1B32FB62A034229B02626337AA79919"/>
  </w:style>
  <w:style w:type="paragraph" w:customStyle="1" w:styleId="C2283732DE8D4FB8BDF226C8A27F2735">
    <w:name w:val="C2283732DE8D4FB8BDF226C8A27F2735"/>
  </w:style>
  <w:style w:type="paragraph" w:customStyle="1" w:styleId="46B12E5449484F16BB0BFC8BBAD53B5D">
    <w:name w:val="46B12E5449484F16BB0BFC8BBAD53B5D"/>
  </w:style>
  <w:style w:type="paragraph" w:customStyle="1" w:styleId="B409390B6EFD4CCFA0B31FC703D5E16C">
    <w:name w:val="B409390B6EFD4CCFA0B31FC703D5E16C"/>
  </w:style>
  <w:style w:type="paragraph" w:customStyle="1" w:styleId="FA363CC0449C4BFC87FF55B8D3EF45A9">
    <w:name w:val="FA363CC0449C4BFC87FF55B8D3EF45A9"/>
  </w:style>
  <w:style w:type="paragraph" w:customStyle="1" w:styleId="A890E18F90514B0689F2898E45F610A4">
    <w:name w:val="A890E18F90514B0689F2898E45F610A4"/>
  </w:style>
  <w:style w:type="paragraph" w:customStyle="1" w:styleId="96A7F1A77A5643198A5412F5CDE80848">
    <w:name w:val="96A7F1A77A5643198A5412F5CDE80848"/>
  </w:style>
  <w:style w:type="paragraph" w:customStyle="1" w:styleId="38381DC4ECFF4DFD96F86E36C00176B3">
    <w:name w:val="38381DC4ECFF4DFD96F86E36C00176B3"/>
  </w:style>
  <w:style w:type="paragraph" w:customStyle="1" w:styleId="973FE22F44264D36A201A40DC14377BC">
    <w:name w:val="973FE22F44264D36A201A40DC14377BC"/>
  </w:style>
  <w:style w:type="paragraph" w:customStyle="1" w:styleId="8FA301173E2B4C3CB3B4564FBF0B2D55">
    <w:name w:val="8FA301173E2B4C3CB3B4564FBF0B2D55"/>
  </w:style>
  <w:style w:type="paragraph" w:customStyle="1" w:styleId="A250B3942DE64E31889E1957D219CC1F">
    <w:name w:val="A250B3942DE64E31889E1957D219CC1F"/>
  </w:style>
  <w:style w:type="paragraph" w:customStyle="1" w:styleId="89F2A1A8719949BA9E0405AAE1B5DECB">
    <w:name w:val="89F2A1A8719949BA9E0405AAE1B5DECB"/>
  </w:style>
  <w:style w:type="paragraph" w:customStyle="1" w:styleId="0C2D8CEF169640FBBFC1B904FFAF1012">
    <w:name w:val="0C2D8CEF169640FBBFC1B904FFAF1012"/>
  </w:style>
  <w:style w:type="paragraph" w:customStyle="1" w:styleId="608918FB96A24186B43DA8C38D9EAAB0">
    <w:name w:val="608918FB96A24186B43DA8C38D9EAAB0"/>
  </w:style>
  <w:style w:type="paragraph" w:customStyle="1" w:styleId="C2C241CDFF4642399C2B85E2DC033016">
    <w:name w:val="C2C241CDFF4642399C2B85E2DC033016"/>
  </w:style>
  <w:style w:type="paragraph" w:customStyle="1" w:styleId="41729AFF462F4DF2A95C28BD8415D4A6">
    <w:name w:val="41729AFF462F4DF2A95C28BD8415D4A6"/>
  </w:style>
  <w:style w:type="paragraph" w:customStyle="1" w:styleId="52BFAA582761430FAFEA8FBCA7FA9819">
    <w:name w:val="52BFAA582761430FAFEA8FBCA7FA9819"/>
  </w:style>
  <w:style w:type="paragraph" w:customStyle="1" w:styleId="0AF3939868D94952B1D64FAE2A51E4C3">
    <w:name w:val="0AF3939868D94952B1D64FAE2A51E4C3"/>
  </w:style>
  <w:style w:type="paragraph" w:customStyle="1" w:styleId="B12162336BD84F60A7A1F42862892D2A">
    <w:name w:val="B12162336BD84F60A7A1F42862892D2A"/>
  </w:style>
  <w:style w:type="paragraph" w:customStyle="1" w:styleId="7B9136AB6E31420B8659234AE616F3AC">
    <w:name w:val="7B9136AB6E31420B8659234AE616F3AC"/>
  </w:style>
  <w:style w:type="paragraph" w:customStyle="1" w:styleId="ACAA5FB608814015BA2D3E2EAED14659">
    <w:name w:val="ACAA5FB608814015BA2D3E2EAED14659"/>
  </w:style>
  <w:style w:type="paragraph" w:customStyle="1" w:styleId="348F74FDF3C34FA3AE2CA04799851DED">
    <w:name w:val="348F74FDF3C34FA3AE2CA04799851DED"/>
  </w:style>
  <w:style w:type="paragraph" w:customStyle="1" w:styleId="317BF38C5B0F4E7C89E8FE48452918C6">
    <w:name w:val="317BF38C5B0F4E7C89E8FE48452918C6"/>
  </w:style>
  <w:style w:type="paragraph" w:customStyle="1" w:styleId="A1D30C77AD864B0B952D15F6E1EF8053">
    <w:name w:val="A1D30C77AD864B0B952D15F6E1EF8053"/>
  </w:style>
  <w:style w:type="paragraph" w:customStyle="1" w:styleId="FD80858B27C8448AA9C4C137BAD7E97B">
    <w:name w:val="FD80858B27C8448AA9C4C137BAD7E97B"/>
  </w:style>
  <w:style w:type="paragraph" w:customStyle="1" w:styleId="1FF4BAF9ACCD47DB85525C250A1E2BD5">
    <w:name w:val="1FF4BAF9ACCD47DB85525C250A1E2BD5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63C46791238744E9B5302670685A4AA2">
    <w:name w:val="63C46791238744E9B5302670685A4A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3</Pages>
  <Words>1000</Words>
  <Characters>5400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2022-01-20T16:44:00Z</dcterms:created>
  <dcterms:modified xsi:type="dcterms:W3CDTF">2022-01-20T16:44:00Z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